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/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Image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Image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Image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125</Words>
  <Characters>795</Characters>
  <Lines>30</Lines>
  <Paragraphs>15</Paragraphs>
  <CharactersWithSpaces>905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2026-10-01T14:33:48Z</dcterms:modified>
</cp:coreProperties>
</file>